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EDC4" w14:textId="076C6F8A" w:rsidR="00296E15" w:rsidRPr="00624C2C" w:rsidRDefault="00075BF7" w:rsidP="00296E1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Arial" w:hAnsi="Arial" w:cs="Arial"/>
        </w:rPr>
      </w:pPr>
      <w:r w:rsidRPr="00624C2C">
        <w:rPr>
          <w:rFonts w:ascii="Arial" w:hAnsi="Arial" w:cs="Arial"/>
        </w:rPr>
        <w:t>Project 1.4 User Interactions and I/O</w:t>
      </w:r>
    </w:p>
    <w:p w14:paraId="19E95A36" w14:textId="77777777" w:rsidR="00296E15" w:rsidRPr="00624C2C" w:rsidRDefault="00296E15" w:rsidP="00296E1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Arial" w:hAnsi="Arial" w:cs="Arial"/>
        </w:rPr>
      </w:pPr>
      <w:r w:rsidRPr="00624C2C">
        <w:rPr>
          <w:rStyle w:val="normaltextrun"/>
          <w:rFonts w:ascii="Arial" w:eastAsiaTheme="majorEastAsia" w:hAnsi="Arial" w:cs="Arial"/>
        </w:rPr>
        <w:t>Darrien Raines-Boswell, Student</w:t>
      </w:r>
      <w:r w:rsidRPr="00624C2C">
        <w:rPr>
          <w:rStyle w:val="eop"/>
          <w:rFonts w:ascii="Arial" w:eastAsiaTheme="majorEastAsia" w:hAnsi="Arial" w:cs="Arial"/>
        </w:rPr>
        <w:t> </w:t>
      </w:r>
    </w:p>
    <w:p w14:paraId="28369393" w14:textId="77777777" w:rsidR="00296E15" w:rsidRPr="00624C2C" w:rsidRDefault="00296E15" w:rsidP="00296E1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Arial" w:hAnsi="Arial" w:cs="Arial"/>
        </w:rPr>
      </w:pPr>
      <w:r w:rsidRPr="00624C2C">
        <w:rPr>
          <w:rStyle w:val="normaltextrun"/>
          <w:rFonts w:ascii="Arial" w:eastAsiaTheme="majorEastAsia" w:hAnsi="Arial" w:cs="Arial"/>
        </w:rPr>
        <w:t>BS Computer &amp; Information Science, ECPI University</w:t>
      </w:r>
      <w:r w:rsidRPr="00624C2C">
        <w:rPr>
          <w:rStyle w:val="eop"/>
          <w:rFonts w:ascii="Arial" w:eastAsiaTheme="majorEastAsia" w:hAnsi="Arial" w:cs="Arial"/>
        </w:rPr>
        <w:t> </w:t>
      </w:r>
    </w:p>
    <w:p w14:paraId="50C82C98" w14:textId="039D4420" w:rsidR="00296E15" w:rsidRPr="00624C2C" w:rsidRDefault="00296E15" w:rsidP="00296E1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  <w:r w:rsidRPr="00624C2C">
        <w:rPr>
          <w:rStyle w:val="normaltextrun"/>
          <w:rFonts w:ascii="Arial" w:eastAsiaTheme="majorEastAsia" w:hAnsi="Arial" w:cs="Arial"/>
        </w:rPr>
        <w:t>SDC</w:t>
      </w:r>
      <w:r w:rsidR="00075BF7" w:rsidRPr="00624C2C">
        <w:rPr>
          <w:rStyle w:val="normaltextrun"/>
          <w:rFonts w:ascii="Arial" w:eastAsiaTheme="majorEastAsia" w:hAnsi="Arial" w:cs="Arial"/>
        </w:rPr>
        <w:t xml:space="preserve">230L Object-Oriented Programming Using Java LAB </w:t>
      </w:r>
    </w:p>
    <w:p w14:paraId="2A6393EB" w14:textId="01557387" w:rsidR="00296E15" w:rsidRPr="00624C2C" w:rsidRDefault="00296E15" w:rsidP="00296E1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Arial" w:hAnsi="Arial" w:cs="Arial"/>
          <w:color w:val="000000"/>
          <w:shd w:val="clear" w:color="auto" w:fill="FFFFFF"/>
        </w:rPr>
      </w:pPr>
      <w:r w:rsidRPr="00624C2C">
        <w:rPr>
          <w:rStyle w:val="normaltextrun"/>
          <w:rFonts w:ascii="Arial" w:eastAsiaTheme="majorEastAsia" w:hAnsi="Arial" w:cs="Arial"/>
        </w:rPr>
        <w:t xml:space="preserve">Instructor </w:t>
      </w:r>
      <w:r w:rsidR="00075BF7" w:rsidRPr="00624C2C">
        <w:rPr>
          <w:rStyle w:val="normaltextrun"/>
          <w:rFonts w:ascii="Arial" w:eastAsiaTheme="majorEastAsia" w:hAnsi="Arial" w:cs="Arial"/>
        </w:rPr>
        <w:t>Omar Reid</w:t>
      </w:r>
    </w:p>
    <w:p w14:paraId="492E69E6" w14:textId="41E4303F" w:rsidR="00075BF7" w:rsidRPr="00624C2C" w:rsidRDefault="00075BF7" w:rsidP="00296E1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Arial" w:hAnsi="Arial" w:cs="Arial"/>
          <w:color w:val="000000"/>
          <w:shd w:val="clear" w:color="auto" w:fill="FFFFFF"/>
        </w:rPr>
      </w:pPr>
      <w:r w:rsidRPr="00624C2C">
        <w:rPr>
          <w:rFonts w:ascii="Arial" w:hAnsi="Arial" w:cs="Arial"/>
          <w:color w:val="000000"/>
          <w:shd w:val="clear" w:color="auto" w:fill="FFFFFF"/>
        </w:rPr>
        <w:t>March 8</w:t>
      </w:r>
      <w:r w:rsidR="00296E15" w:rsidRPr="00624C2C">
        <w:rPr>
          <w:rFonts w:ascii="Arial" w:hAnsi="Arial" w:cs="Arial"/>
          <w:color w:val="000000"/>
          <w:shd w:val="clear" w:color="auto" w:fill="FFFFFF"/>
        </w:rPr>
        <w:t>, 2026</w:t>
      </w:r>
    </w:p>
    <w:p w14:paraId="6A1BC537" w14:textId="77777777" w:rsidR="00075BF7" w:rsidRPr="00624C2C" w:rsidRDefault="00075BF7">
      <w:pPr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</w:pPr>
      <w:r w:rsidRPr="00624C2C">
        <w:rPr>
          <w:rFonts w:ascii="Arial" w:hAnsi="Arial" w:cs="Arial"/>
          <w:color w:val="000000"/>
          <w:shd w:val="clear" w:color="auto" w:fill="FFFFFF"/>
        </w:rPr>
        <w:br w:type="page"/>
      </w:r>
    </w:p>
    <w:p w14:paraId="6EE0D1F9" w14:textId="11D1CCA0" w:rsidR="00296E15" w:rsidRPr="00624C2C" w:rsidRDefault="00075BF7" w:rsidP="00296E1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Arial" w:hAnsi="Arial" w:cs="Arial"/>
          <w:color w:val="000000"/>
          <w:shd w:val="clear" w:color="auto" w:fill="FFFFFF"/>
        </w:rPr>
      </w:pPr>
      <w:r w:rsidRPr="00624C2C">
        <w:rPr>
          <w:rFonts w:ascii="Arial" w:hAnsi="Arial" w:cs="Arial"/>
          <w:color w:val="000000"/>
          <w:shd w:val="clear" w:color="auto" w:fill="FFFFFF"/>
        </w:rPr>
        <w:lastRenderedPageBreak/>
        <w:t>Week 1 Calculator Application</w:t>
      </w:r>
    </w:p>
    <w:p w14:paraId="2A2CF55E" w14:textId="77777777" w:rsidR="00075BF7" w:rsidRPr="00624C2C" w:rsidRDefault="00075BF7" w:rsidP="00075BF7">
      <w:pPr>
        <w:rPr>
          <w:rFonts w:ascii="Arial" w:hAnsi="Arial" w:cs="Arial"/>
          <w:b/>
          <w:bCs/>
          <w:sz w:val="32"/>
          <w:szCs w:val="32"/>
        </w:rPr>
      </w:pPr>
      <w:r w:rsidRPr="00624C2C">
        <w:rPr>
          <w:rFonts w:ascii="Arial" w:hAnsi="Arial" w:cs="Arial"/>
          <w:b/>
          <w:bCs/>
          <w:sz w:val="32"/>
          <w:szCs w:val="32"/>
        </w:rPr>
        <w:t>Application Overview</w:t>
      </w:r>
    </w:p>
    <w:p w14:paraId="0C74EDA8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This application will be a console-based calculator program written in Java. The user will interact with the program through the terminal/console. The calculator will allow the user to perform basic mathematical operations such as addition and subtraction.</w:t>
      </w:r>
    </w:p>
    <w:p w14:paraId="14A179FE" w14:textId="033A954D" w:rsidR="00B74D8F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 xml:space="preserve">The goal of the application is to demonstrate how user input and output (I/O) </w:t>
      </w:r>
      <w:proofErr w:type="gramStart"/>
      <w:r w:rsidRPr="00624C2C">
        <w:rPr>
          <w:rFonts w:ascii="Arial" w:hAnsi="Arial" w:cs="Arial"/>
        </w:rPr>
        <w:t>works</w:t>
      </w:r>
      <w:proofErr w:type="gramEnd"/>
      <w:r w:rsidRPr="00624C2C">
        <w:rPr>
          <w:rFonts w:ascii="Arial" w:hAnsi="Arial" w:cs="Arial"/>
        </w:rPr>
        <w:t xml:space="preserve"> in a console program.</w:t>
      </w:r>
    </w:p>
    <w:p w14:paraId="2D0E63D3" w14:textId="77777777" w:rsidR="00075BF7" w:rsidRPr="00624C2C" w:rsidRDefault="00075BF7" w:rsidP="00075BF7">
      <w:pPr>
        <w:rPr>
          <w:rFonts w:ascii="Arial" w:hAnsi="Arial" w:cs="Arial"/>
          <w:b/>
          <w:bCs/>
          <w:sz w:val="32"/>
          <w:szCs w:val="32"/>
        </w:rPr>
      </w:pPr>
      <w:r w:rsidRPr="00624C2C">
        <w:rPr>
          <w:rFonts w:ascii="Arial" w:hAnsi="Arial" w:cs="Arial"/>
          <w:b/>
          <w:bCs/>
          <w:sz w:val="32"/>
          <w:szCs w:val="32"/>
        </w:rPr>
        <w:t>When the Application Starts</w:t>
      </w:r>
    </w:p>
    <w:p w14:paraId="1CAC5BB4" w14:textId="5DEF7D5C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When the program begins, the user will see a welcome message displayed in the console.</w:t>
      </w:r>
    </w:p>
    <w:p w14:paraId="1B46C742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Example:</w:t>
      </w:r>
    </w:p>
    <w:p w14:paraId="7381D38E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SDC230 Week 1 Project – Console Calculator</w:t>
      </w:r>
    </w:p>
    <w:p w14:paraId="569DF5C1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Created by: Darrien Raines-Boswell</w:t>
      </w:r>
    </w:p>
    <w:p w14:paraId="1B6AA34F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Welcome to the Calculator Program!</w:t>
      </w:r>
    </w:p>
    <w:p w14:paraId="6507D867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This program allows you to perform basic math operations.</w:t>
      </w:r>
    </w:p>
    <w:p w14:paraId="7905C4ED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Follow the prompts to enter numbers and view results.</w:t>
      </w:r>
    </w:p>
    <w:p w14:paraId="3549CBC5" w14:textId="21E725D2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This introduction informs the user what the program does and who created it.</w:t>
      </w:r>
    </w:p>
    <w:p w14:paraId="6C614EF6" w14:textId="77777777" w:rsidR="00075BF7" w:rsidRPr="00624C2C" w:rsidRDefault="00075BF7" w:rsidP="00075BF7">
      <w:pPr>
        <w:rPr>
          <w:rFonts w:ascii="Arial" w:hAnsi="Arial" w:cs="Arial"/>
          <w:sz w:val="32"/>
          <w:szCs w:val="32"/>
        </w:rPr>
      </w:pPr>
    </w:p>
    <w:p w14:paraId="6B1B266C" w14:textId="3BA2B75D" w:rsidR="00075BF7" w:rsidRPr="00624C2C" w:rsidRDefault="00075BF7" w:rsidP="00075BF7">
      <w:pPr>
        <w:rPr>
          <w:rFonts w:ascii="Arial" w:hAnsi="Arial" w:cs="Arial"/>
          <w:b/>
          <w:bCs/>
          <w:sz w:val="32"/>
          <w:szCs w:val="32"/>
        </w:rPr>
      </w:pPr>
      <w:r w:rsidRPr="00624C2C">
        <w:rPr>
          <w:rFonts w:ascii="Arial" w:hAnsi="Arial" w:cs="Arial"/>
          <w:b/>
          <w:bCs/>
          <w:sz w:val="32"/>
          <w:szCs w:val="32"/>
        </w:rPr>
        <w:t>How the User Will Input Values</w:t>
      </w:r>
    </w:p>
    <w:p w14:paraId="429876E8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The user will input numbers using the keyboard.</w:t>
      </w:r>
    </w:p>
    <w:p w14:paraId="6F3467FA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The program will prompt the user step-by-step.</w:t>
      </w:r>
    </w:p>
    <w:p w14:paraId="4E85883E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Example interaction:</w:t>
      </w:r>
    </w:p>
    <w:p w14:paraId="71642A72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Enter the first integer:</w:t>
      </w:r>
    </w:p>
    <w:p w14:paraId="2ABD38E6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Enter the second integer:</w:t>
      </w:r>
    </w:p>
    <w:p w14:paraId="064D46A2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The user will enter two integers for the addition operation.</w:t>
      </w:r>
    </w:p>
    <w:p w14:paraId="2B9CCB9B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For the floating-point operation, the user will enter two decimal numbers.</w:t>
      </w:r>
    </w:p>
    <w:p w14:paraId="7B26E6BA" w14:textId="77777777" w:rsidR="00075BF7" w:rsidRPr="00624C2C" w:rsidRDefault="00075BF7" w:rsidP="00075BF7">
      <w:pPr>
        <w:rPr>
          <w:rFonts w:ascii="Arial" w:hAnsi="Arial" w:cs="Arial"/>
        </w:rPr>
      </w:pPr>
    </w:p>
    <w:p w14:paraId="0D4818C0" w14:textId="77777777" w:rsidR="00075BF7" w:rsidRPr="00624C2C" w:rsidRDefault="00075BF7" w:rsidP="00075BF7">
      <w:pPr>
        <w:rPr>
          <w:rFonts w:ascii="Arial" w:hAnsi="Arial" w:cs="Arial"/>
        </w:rPr>
      </w:pPr>
    </w:p>
    <w:p w14:paraId="17D99C8D" w14:textId="77777777" w:rsidR="00075BF7" w:rsidRPr="00624C2C" w:rsidRDefault="00075BF7" w:rsidP="00075BF7">
      <w:pPr>
        <w:rPr>
          <w:rFonts w:ascii="Arial" w:hAnsi="Arial" w:cs="Arial"/>
        </w:rPr>
      </w:pPr>
    </w:p>
    <w:p w14:paraId="0332A36A" w14:textId="27342E1B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lastRenderedPageBreak/>
        <w:t>Example:</w:t>
      </w:r>
    </w:p>
    <w:p w14:paraId="45C17A41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Enter the first decimal number:</w:t>
      </w:r>
    </w:p>
    <w:p w14:paraId="2A7BED0D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Enter the second decimal number:</w:t>
      </w:r>
    </w:p>
    <w:p w14:paraId="4B3957B4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The program will use these values to perform the required calculations.</w:t>
      </w:r>
    </w:p>
    <w:p w14:paraId="2FCB771D" w14:textId="77777777" w:rsidR="00075BF7" w:rsidRPr="00624C2C" w:rsidRDefault="00075BF7" w:rsidP="00075BF7">
      <w:pPr>
        <w:rPr>
          <w:rFonts w:ascii="Arial" w:hAnsi="Arial" w:cs="Arial"/>
        </w:rPr>
      </w:pPr>
    </w:p>
    <w:p w14:paraId="3116D3FC" w14:textId="21EA2CF5" w:rsidR="00075BF7" w:rsidRPr="00624C2C" w:rsidRDefault="00075BF7" w:rsidP="00075BF7">
      <w:pPr>
        <w:rPr>
          <w:rFonts w:ascii="Arial" w:hAnsi="Arial" w:cs="Arial"/>
          <w:b/>
          <w:bCs/>
          <w:sz w:val="32"/>
          <w:szCs w:val="32"/>
        </w:rPr>
      </w:pPr>
      <w:r w:rsidRPr="00624C2C">
        <w:rPr>
          <w:rFonts w:ascii="Arial" w:hAnsi="Arial" w:cs="Arial"/>
          <w:b/>
          <w:bCs/>
          <w:sz w:val="32"/>
          <w:szCs w:val="32"/>
        </w:rPr>
        <w:t>Displaying the Output</w:t>
      </w:r>
    </w:p>
    <w:p w14:paraId="500F6C31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The results will display both:</w:t>
      </w:r>
    </w:p>
    <w:p w14:paraId="4217CF94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• the formula</w:t>
      </w:r>
    </w:p>
    <w:p w14:paraId="2683494B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• the final answer</w:t>
      </w:r>
    </w:p>
    <w:p w14:paraId="23B01225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Example output:</w:t>
      </w:r>
    </w:p>
    <w:p w14:paraId="1A106891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Addition Result</w:t>
      </w:r>
    </w:p>
    <w:p w14:paraId="0288442B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5 + 6 = 11</w:t>
      </w:r>
    </w:p>
    <w:p w14:paraId="1A4A360E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For decimal numbers:</w:t>
      </w:r>
    </w:p>
    <w:p w14:paraId="5AA1FFD6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Subtraction Result</w:t>
      </w:r>
    </w:p>
    <w:p w14:paraId="13E0970D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10.5 - 4.2 = 6.3</w:t>
      </w:r>
    </w:p>
    <w:p w14:paraId="31A83E82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Displaying both the formula and the answer helps the user understand how the result was calculated.</w:t>
      </w:r>
    </w:p>
    <w:p w14:paraId="3625BA0A" w14:textId="77777777" w:rsidR="00075BF7" w:rsidRPr="00624C2C" w:rsidRDefault="00075BF7" w:rsidP="00075BF7">
      <w:pPr>
        <w:rPr>
          <w:rFonts w:ascii="Arial" w:hAnsi="Arial" w:cs="Arial"/>
          <w:b/>
          <w:bCs/>
          <w:sz w:val="32"/>
          <w:szCs w:val="32"/>
        </w:rPr>
      </w:pPr>
      <w:r w:rsidRPr="00624C2C">
        <w:rPr>
          <w:rFonts w:ascii="Arial" w:hAnsi="Arial" w:cs="Arial"/>
          <w:b/>
          <w:bCs/>
          <w:sz w:val="32"/>
          <w:szCs w:val="32"/>
        </w:rPr>
        <w:t>Handling Errors</w:t>
      </w:r>
    </w:p>
    <w:p w14:paraId="342BD640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The program will notify the user if invalid data is entered.</w:t>
      </w:r>
    </w:p>
    <w:p w14:paraId="44609749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Example situations:</w:t>
      </w:r>
    </w:p>
    <w:p w14:paraId="24377EA5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Non-numeric entry</w:t>
      </w:r>
    </w:p>
    <w:p w14:paraId="742CEB7B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If the user enters letters instead of numbers, Java will display an input error.</w:t>
      </w:r>
    </w:p>
    <w:p w14:paraId="562FD74F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Example:</w:t>
      </w:r>
    </w:p>
    <w:p w14:paraId="0463C672" w14:textId="77777777" w:rsidR="00075BF7" w:rsidRPr="00624C2C" w:rsidRDefault="00075BF7" w:rsidP="00075BF7">
      <w:pPr>
        <w:rPr>
          <w:rFonts w:ascii="Arial" w:hAnsi="Arial" w:cs="Arial"/>
          <w:sz w:val="16"/>
          <w:szCs w:val="16"/>
        </w:rPr>
      </w:pPr>
      <w:r w:rsidRPr="00624C2C">
        <w:rPr>
          <w:rFonts w:ascii="Arial" w:hAnsi="Arial" w:cs="Arial"/>
          <w:sz w:val="16"/>
          <w:szCs w:val="16"/>
        </w:rPr>
        <w:t>Invalid input. Please enter a numeric value.</w:t>
      </w:r>
    </w:p>
    <w:p w14:paraId="38B61DA9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Division by zero</w:t>
      </w:r>
    </w:p>
    <w:p w14:paraId="4038E246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This calculator will not perform division, so division by zero will not occur in this version of the program.</w:t>
      </w:r>
    </w:p>
    <w:p w14:paraId="7291FAA6" w14:textId="77777777" w:rsidR="00075BF7" w:rsidRPr="00624C2C" w:rsidRDefault="00075BF7" w:rsidP="00075BF7">
      <w:pPr>
        <w:rPr>
          <w:rFonts w:ascii="Arial" w:hAnsi="Arial" w:cs="Arial"/>
          <w:b/>
          <w:bCs/>
          <w:sz w:val="32"/>
          <w:szCs w:val="32"/>
        </w:rPr>
      </w:pPr>
      <w:r w:rsidRPr="00624C2C">
        <w:rPr>
          <w:rFonts w:ascii="Arial" w:hAnsi="Arial" w:cs="Arial"/>
          <w:b/>
          <w:bCs/>
          <w:sz w:val="32"/>
          <w:szCs w:val="32"/>
        </w:rPr>
        <w:t>Memory Functions</w:t>
      </w:r>
    </w:p>
    <w:p w14:paraId="57B97251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lastRenderedPageBreak/>
        <w:t>This version of the calculator will not store values in memory.</w:t>
      </w:r>
    </w:p>
    <w:p w14:paraId="006372E2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Each calculation will be completed independently.</w:t>
      </w:r>
    </w:p>
    <w:p w14:paraId="2B7BF252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Future versions of the calculator could include memory features such as:</w:t>
      </w:r>
    </w:p>
    <w:p w14:paraId="6011D399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• storing previous results</w:t>
      </w:r>
    </w:p>
    <w:p w14:paraId="26EF82F4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• recalling stored values</w:t>
      </w:r>
    </w:p>
    <w:p w14:paraId="41C046E6" w14:textId="77777777" w:rsidR="00075BF7" w:rsidRPr="00624C2C" w:rsidRDefault="00075BF7" w:rsidP="00075BF7">
      <w:pPr>
        <w:rPr>
          <w:rFonts w:ascii="Arial" w:hAnsi="Arial" w:cs="Arial"/>
        </w:rPr>
      </w:pPr>
    </w:p>
    <w:p w14:paraId="324951B7" w14:textId="12577F6D" w:rsidR="00075BF7" w:rsidRPr="00624C2C" w:rsidRDefault="00075BF7" w:rsidP="00075BF7">
      <w:pPr>
        <w:rPr>
          <w:rFonts w:ascii="Arial" w:hAnsi="Arial" w:cs="Arial"/>
          <w:b/>
          <w:bCs/>
          <w:sz w:val="32"/>
          <w:szCs w:val="32"/>
        </w:rPr>
      </w:pPr>
      <w:r w:rsidRPr="00624C2C">
        <w:rPr>
          <w:rFonts w:ascii="Arial" w:hAnsi="Arial" w:cs="Arial"/>
          <w:b/>
          <w:bCs/>
          <w:sz w:val="32"/>
          <w:szCs w:val="32"/>
        </w:rPr>
        <w:t>Exiting the Program</w:t>
      </w:r>
    </w:p>
    <w:p w14:paraId="7AE16BF9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 xml:space="preserve">The program will automatically exit after displaying the </w:t>
      </w:r>
      <w:proofErr w:type="gramStart"/>
      <w:r w:rsidRPr="00624C2C">
        <w:rPr>
          <w:rFonts w:ascii="Arial" w:hAnsi="Arial" w:cs="Arial"/>
        </w:rPr>
        <w:t>final results</w:t>
      </w:r>
      <w:proofErr w:type="gramEnd"/>
      <w:r w:rsidRPr="00624C2C">
        <w:rPr>
          <w:rFonts w:ascii="Arial" w:hAnsi="Arial" w:cs="Arial"/>
        </w:rPr>
        <w:t xml:space="preserve"> and a closing message.</w:t>
      </w:r>
    </w:p>
    <w:p w14:paraId="2D3E3B1D" w14:textId="77777777" w:rsidR="00075BF7" w:rsidRPr="00624C2C" w:rsidRDefault="00075BF7" w:rsidP="00075BF7">
      <w:pPr>
        <w:rPr>
          <w:rFonts w:ascii="Arial" w:hAnsi="Arial" w:cs="Arial"/>
        </w:rPr>
      </w:pPr>
      <w:r w:rsidRPr="00624C2C">
        <w:rPr>
          <w:rFonts w:ascii="Arial" w:hAnsi="Arial" w:cs="Arial"/>
        </w:rPr>
        <w:t>Example:</w:t>
      </w:r>
    </w:p>
    <w:p w14:paraId="7AC44AF3" w14:textId="77777777" w:rsidR="00075BF7" w:rsidRPr="00624C2C" w:rsidRDefault="00075BF7" w:rsidP="00075BF7">
      <w:pPr>
        <w:rPr>
          <w:rFonts w:ascii="Arial" w:hAnsi="Arial" w:cs="Arial"/>
          <w:b/>
          <w:bCs/>
          <w:sz w:val="16"/>
          <w:szCs w:val="16"/>
        </w:rPr>
      </w:pPr>
      <w:r w:rsidRPr="00624C2C">
        <w:rPr>
          <w:rFonts w:ascii="Arial" w:hAnsi="Arial" w:cs="Arial"/>
          <w:b/>
          <w:bCs/>
          <w:sz w:val="16"/>
          <w:szCs w:val="16"/>
        </w:rPr>
        <w:t>Thank you for using the Calculator Program!</w:t>
      </w:r>
    </w:p>
    <w:p w14:paraId="577C39AC" w14:textId="450EF527" w:rsidR="009F7243" w:rsidRDefault="00075BF7" w:rsidP="00075BF7">
      <w:pPr>
        <w:rPr>
          <w:rFonts w:ascii="Arial" w:hAnsi="Arial" w:cs="Arial"/>
          <w:b/>
          <w:bCs/>
          <w:sz w:val="16"/>
          <w:szCs w:val="16"/>
        </w:rPr>
      </w:pPr>
      <w:r w:rsidRPr="00624C2C">
        <w:rPr>
          <w:rFonts w:ascii="Arial" w:hAnsi="Arial" w:cs="Arial"/>
          <w:b/>
          <w:bCs/>
          <w:sz w:val="16"/>
          <w:szCs w:val="16"/>
        </w:rPr>
        <w:t>Program complete.</w:t>
      </w:r>
    </w:p>
    <w:p w14:paraId="69DFA298" w14:textId="77777777" w:rsidR="009F7243" w:rsidRDefault="009F7243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5AE2ACE0" w14:textId="1166C1B1" w:rsidR="00075BF7" w:rsidRDefault="009F7243" w:rsidP="00075BF7">
      <w:pPr>
        <w:rPr>
          <w:rFonts w:ascii="Arial" w:hAnsi="Arial" w:cs="Arial"/>
          <w:b/>
          <w:bCs/>
          <w:sz w:val="32"/>
          <w:szCs w:val="32"/>
        </w:rPr>
      </w:pPr>
      <w:r w:rsidRPr="009F7243">
        <w:rPr>
          <w:rFonts w:ascii="Arial" w:hAnsi="Arial" w:cs="Arial"/>
          <w:b/>
          <w:bCs/>
          <w:sz w:val="32"/>
          <w:szCs w:val="32"/>
        </w:rPr>
        <w:lastRenderedPageBreak/>
        <w:t>Part 2</w:t>
      </w:r>
    </w:p>
    <w:p w14:paraId="5343DCD9" w14:textId="77777777" w:rsidR="009F7243" w:rsidRPr="009F7243" w:rsidRDefault="009F7243" w:rsidP="00075BF7">
      <w:pPr>
        <w:rPr>
          <w:rFonts w:ascii="Arial" w:hAnsi="Arial" w:cs="Arial"/>
          <w:b/>
          <w:bCs/>
          <w:sz w:val="32"/>
          <w:szCs w:val="32"/>
        </w:rPr>
      </w:pPr>
    </w:p>
    <w:p w14:paraId="31968AD7" w14:textId="1A895B32" w:rsidR="00075BF7" w:rsidRPr="00624C2C" w:rsidRDefault="009F7243" w:rsidP="00075BF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27C5060" wp14:editId="3AB438B3">
            <wp:extent cx="5943600" cy="3346450"/>
            <wp:effectExtent l="0" t="0" r="0" b="6350"/>
            <wp:docPr id="11567244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24468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BF7" w:rsidRPr="00624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F7"/>
    <w:rsid w:val="00075BF7"/>
    <w:rsid w:val="00296E15"/>
    <w:rsid w:val="002C520F"/>
    <w:rsid w:val="004C332E"/>
    <w:rsid w:val="00624C2C"/>
    <w:rsid w:val="00684864"/>
    <w:rsid w:val="009F7243"/>
    <w:rsid w:val="00B74D8F"/>
    <w:rsid w:val="00FE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10FBDE"/>
  <w15:chartTrackingRefBased/>
  <w15:docId w15:val="{03A8605F-C064-8149-BDF6-C9F3775C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E1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96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296E15"/>
  </w:style>
  <w:style w:type="character" w:customStyle="1" w:styleId="eop">
    <w:name w:val="eop"/>
    <w:basedOn w:val="DefaultParagraphFont"/>
    <w:rsid w:val="00296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Volumes/My%20Passport/Ecpi/ECPI%20Head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ECPI Header.dotx</Template>
  <TotalTime>10</TotalTime>
  <Pages>5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Dern B</dc:creator>
  <cp:keywords/>
  <dc:description/>
  <cp:lastModifiedBy>GL-Raines-Boswell, Darrien (RICH-Glen Allen)</cp:lastModifiedBy>
  <cp:revision>2</cp:revision>
  <dcterms:created xsi:type="dcterms:W3CDTF">2026-03-09T01:54:00Z</dcterms:created>
  <dcterms:modified xsi:type="dcterms:W3CDTF">2026-03-09T02:15:00Z</dcterms:modified>
</cp:coreProperties>
</file>